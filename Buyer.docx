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1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32"/>
        <w:gridCol w:w="6607"/>
      </w:tblGrid>
      <w:tr w:rsidR="003D1B71" w14:paraId="636B3B0B" w14:textId="77777777" w:rsidTr="00B17A5F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276A9E7C" w14:textId="77777777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C975CCA" wp14:editId="15CF7485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48D2665" w14:textId="77777777"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C975CCA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" stroked="f" strokeweight="1pt">
                      <v:fill r:id="rId11" o:title="woman's headshot" recolor="t" rotate="t" type="frame"/>
                      <v:stroke joinstyle="miter"/>
                      <v:textbox>
                        <w:txbxContent>
                          <w:p w14:paraId="148D2665" w14:textId="77777777"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32" w:type="dxa"/>
            <w:vMerge w:val="restart"/>
            <w:tcBorders>
              <w:bottom w:val="nil"/>
            </w:tcBorders>
          </w:tcPr>
          <w:p w14:paraId="404EBFAE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281C5EBD" w14:textId="40731F47" w:rsidR="003D1B71" w:rsidRPr="00310F17" w:rsidRDefault="00B17A5F" w:rsidP="00B17A5F">
            <w:pPr>
              <w:pStyle w:val="Title"/>
              <w:jc w:val="center"/>
            </w:pPr>
            <w:r>
              <w:t>Barbara</w:t>
            </w:r>
            <w:r w:rsidR="003D1B71" w:rsidRPr="00310F17">
              <w:br/>
            </w:r>
            <w:r>
              <w:t>Martin</w:t>
            </w:r>
          </w:p>
        </w:tc>
      </w:tr>
      <w:tr w:rsidR="003D1B71" w:rsidRPr="00E53BB9" w14:paraId="4D6F963E" w14:textId="77777777" w:rsidTr="00B17A5F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3C512A7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32" w:type="dxa"/>
            <w:vMerge/>
            <w:tcBorders>
              <w:bottom w:val="nil"/>
            </w:tcBorders>
          </w:tcPr>
          <w:p w14:paraId="5A695B98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16EBC8A3" w14:textId="599D8B2B" w:rsidR="003D1B71" w:rsidRPr="00E572D6" w:rsidRDefault="00B17A5F" w:rsidP="00B17A5F">
            <w:pPr>
              <w:pStyle w:val="Heading2"/>
              <w:spacing w:after="0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Canal favorito de comunicacion</w:t>
            </w:r>
          </w:p>
          <w:p w14:paraId="17D0A5C9" w14:textId="429CED85" w:rsidR="003D1B71" w:rsidRPr="00B17A5F" w:rsidRDefault="00B17A5F" w:rsidP="00B17A5F">
            <w:pPr>
              <w:pStyle w:val="Experience"/>
              <w:spacing w:after="0"/>
              <w:rPr>
                <w:rFonts w:ascii="Calibri" w:hAnsi="Calibri" w:cs="Calibri"/>
                <w:lang w:val="es-MX"/>
              </w:rPr>
            </w:pPr>
            <w:r w:rsidRPr="00B17A5F">
              <w:rPr>
                <w:rFonts w:ascii="Calibri" w:hAnsi="Calibri" w:cs="Calibri"/>
                <w:lang w:val="es-MX"/>
              </w:rPr>
              <w:t>Redes Sociales.</w:t>
            </w:r>
          </w:p>
          <w:p w14:paraId="15EF9B5F" w14:textId="18003264" w:rsidR="00B17A5F" w:rsidRPr="00B17A5F" w:rsidRDefault="00B17A5F" w:rsidP="00B17A5F">
            <w:pPr>
              <w:pStyle w:val="Experience"/>
              <w:spacing w:after="0"/>
              <w:rPr>
                <w:rFonts w:ascii="Calibri" w:hAnsi="Calibri" w:cs="Calibri"/>
                <w:lang w:val="es-MX"/>
              </w:rPr>
            </w:pPr>
            <w:r w:rsidRPr="00B17A5F">
              <w:rPr>
                <w:rFonts w:ascii="Calibri" w:hAnsi="Calibri" w:cs="Calibri"/>
                <w:lang w:val="es-MX"/>
              </w:rPr>
              <w:t xml:space="preserve">Aplicaciones de </w:t>
            </w:r>
            <w:r w:rsidR="00E53BB9" w:rsidRPr="00B17A5F">
              <w:rPr>
                <w:rFonts w:ascii="Calibri" w:hAnsi="Calibri" w:cs="Calibri"/>
                <w:lang w:val="es-MX"/>
              </w:rPr>
              <w:t>mensajería</w:t>
            </w:r>
            <w:r w:rsidRPr="00B17A5F">
              <w:rPr>
                <w:rFonts w:ascii="Calibri" w:hAnsi="Calibri" w:cs="Calibri"/>
                <w:lang w:val="es-MX"/>
              </w:rPr>
              <w:t>.</w:t>
            </w:r>
          </w:p>
          <w:p w14:paraId="744FF467" w14:textId="5C4B19BD" w:rsidR="00B17A5F" w:rsidRPr="00B17A5F" w:rsidRDefault="00B17A5F" w:rsidP="00B17A5F">
            <w:pPr>
              <w:pStyle w:val="Experience"/>
              <w:spacing w:after="0"/>
              <w:rPr>
                <w:rFonts w:ascii="Calibri" w:hAnsi="Calibri" w:cs="Calibri"/>
                <w:lang w:val="es-MX"/>
              </w:rPr>
            </w:pPr>
            <w:r w:rsidRPr="00B17A5F">
              <w:rPr>
                <w:rFonts w:ascii="Calibri" w:hAnsi="Calibri" w:cs="Calibri"/>
                <w:lang w:val="es-MX"/>
              </w:rPr>
              <w:t xml:space="preserve">Correo </w:t>
            </w:r>
            <w:r w:rsidR="00E53BB9" w:rsidRPr="00B17A5F">
              <w:rPr>
                <w:rFonts w:ascii="Calibri" w:hAnsi="Calibri" w:cs="Calibri"/>
                <w:lang w:val="es-MX"/>
              </w:rPr>
              <w:t>Electrónico</w:t>
            </w:r>
            <w:r w:rsidRPr="00B17A5F">
              <w:rPr>
                <w:rFonts w:ascii="Calibri" w:hAnsi="Calibri" w:cs="Calibri"/>
                <w:lang w:val="es-MX"/>
              </w:rPr>
              <w:t>.</w:t>
            </w:r>
          </w:p>
          <w:p w14:paraId="587ECB05" w14:textId="5C9F7E84" w:rsidR="00B17A5F" w:rsidRPr="00E53BB9" w:rsidRDefault="00B17A5F" w:rsidP="00E53BB9">
            <w:pPr>
              <w:pStyle w:val="Heading2"/>
              <w:spacing w:after="0"/>
              <w:rPr>
                <w:rFonts w:ascii="Calibri" w:hAnsi="Calibri" w:cs="Calibri"/>
                <w:color w:val="0072C7"/>
                <w:lang w:val="es-MX"/>
              </w:rPr>
            </w:pPr>
            <w:r w:rsidRPr="00B17A5F">
              <w:rPr>
                <w:rFonts w:ascii="Calibri" w:hAnsi="Calibri" w:cs="Calibri"/>
                <w:color w:val="0072C7"/>
                <w:lang w:val="es-MX"/>
              </w:rPr>
              <w:t>Herramientas que necesita para t</w:t>
            </w:r>
            <w:r>
              <w:rPr>
                <w:rFonts w:ascii="Calibri" w:hAnsi="Calibri" w:cs="Calibri"/>
                <w:color w:val="0072C7"/>
                <w:lang w:val="es-MX"/>
              </w:rPr>
              <w:t>rabajar</w:t>
            </w:r>
          </w:p>
          <w:p w14:paraId="7EFC75D2" w14:textId="0058FB5A" w:rsidR="00B17A5F" w:rsidRDefault="00B17A5F" w:rsidP="00B17A5F">
            <w:pPr>
              <w:pStyle w:val="Experience"/>
              <w:spacing w:after="0"/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>WhatsApp y Telegram.</w:t>
            </w:r>
          </w:p>
          <w:p w14:paraId="70AF6876" w14:textId="01011D61" w:rsidR="00B17A5F" w:rsidRPr="00B17A5F" w:rsidRDefault="00B17A5F" w:rsidP="00B17A5F">
            <w:pPr>
              <w:pStyle w:val="Experience"/>
              <w:spacing w:after="0"/>
              <w:rPr>
                <w:rFonts w:ascii="Calibri" w:hAnsi="Calibri" w:cs="Calibri"/>
              </w:rPr>
            </w:pPr>
            <w:r w:rsidRPr="00B17A5F">
              <w:rPr>
                <w:rFonts w:ascii="Calibri" w:hAnsi="Calibri" w:cs="Calibri"/>
              </w:rPr>
              <w:t>Gmail y Outlook.</w:t>
            </w:r>
          </w:p>
          <w:p w14:paraId="404252AD" w14:textId="3433414A" w:rsidR="00B17A5F" w:rsidRPr="00B17A5F" w:rsidRDefault="00B17A5F" w:rsidP="00B17A5F">
            <w:pPr>
              <w:pStyle w:val="Experience"/>
              <w:rPr>
                <w:rFonts w:ascii="Calibri" w:hAnsi="Calibri" w:cs="Calibri"/>
                <w:lang w:val="es-MX"/>
              </w:rPr>
            </w:pPr>
            <w:r w:rsidRPr="00B17A5F">
              <w:rPr>
                <w:rFonts w:ascii="Calibri" w:hAnsi="Calibri" w:cs="Calibri"/>
                <w:lang w:val="es-MX"/>
              </w:rPr>
              <w:t>Visual Studio Code y M</w:t>
            </w:r>
            <w:r>
              <w:rPr>
                <w:rFonts w:ascii="Calibri" w:hAnsi="Calibri" w:cs="Calibri"/>
                <w:lang w:val="es-MX"/>
              </w:rPr>
              <w:t>icrosoft Teams</w:t>
            </w:r>
          </w:p>
          <w:p w14:paraId="75CE92D1" w14:textId="2F1B11EE" w:rsidR="00B17A5F" w:rsidRPr="00B17A5F" w:rsidRDefault="00B17A5F" w:rsidP="00B17A5F">
            <w:pPr>
              <w:pStyle w:val="Heading2"/>
              <w:spacing w:after="0"/>
              <w:rPr>
                <w:rFonts w:ascii="Calibri" w:hAnsi="Calibri" w:cs="Calibri"/>
                <w:color w:val="0072C7"/>
                <w:lang w:val="es-MX"/>
              </w:rPr>
            </w:pPr>
            <w:r>
              <w:rPr>
                <w:rFonts w:ascii="Calibri" w:hAnsi="Calibri" w:cs="Calibri"/>
                <w:color w:val="0072C7"/>
                <w:lang w:val="es-MX"/>
              </w:rPr>
              <w:t>Responsabilidades laborales</w:t>
            </w:r>
          </w:p>
          <w:p w14:paraId="3BC324B3" w14:textId="39C1DE44" w:rsidR="00B17A5F" w:rsidRDefault="00B17A5F" w:rsidP="00E53BB9">
            <w:pPr>
              <w:pStyle w:val="Experience"/>
              <w:spacing w:after="0"/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>Encargada del mantenimiento de equipo computacional.</w:t>
            </w:r>
          </w:p>
          <w:p w14:paraId="65FAB615" w14:textId="46C133EF" w:rsidR="00B17A5F" w:rsidRDefault="00B17A5F" w:rsidP="00E53BB9">
            <w:pPr>
              <w:pStyle w:val="Experience"/>
              <w:spacing w:after="0"/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 xml:space="preserve">Planificación de </w:t>
            </w:r>
            <w:r w:rsidR="00E53BB9">
              <w:rPr>
                <w:rFonts w:ascii="Calibri" w:hAnsi="Calibri" w:cs="Calibri"/>
                <w:lang w:val="es-MX"/>
              </w:rPr>
              <w:t>nueva arquitectura tecnológica</w:t>
            </w:r>
          </w:p>
          <w:p w14:paraId="4B760B0F" w14:textId="5279DC7C" w:rsidR="00E53BB9" w:rsidRPr="00B17A5F" w:rsidRDefault="00E53BB9" w:rsidP="00E53BB9">
            <w:pPr>
              <w:pStyle w:val="Experience"/>
              <w:spacing w:after="0"/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>Reportes y control de solicitudes legales.</w:t>
            </w:r>
          </w:p>
          <w:p w14:paraId="694A1E19" w14:textId="0B3EBBD4" w:rsidR="00E53BB9" w:rsidRPr="00B17A5F" w:rsidRDefault="00E53BB9" w:rsidP="00E53BB9">
            <w:pPr>
              <w:pStyle w:val="Heading2"/>
              <w:spacing w:after="0"/>
              <w:rPr>
                <w:rFonts w:ascii="Calibri" w:hAnsi="Calibri" w:cs="Calibri"/>
                <w:color w:val="0072C7"/>
                <w:lang w:val="es-MX"/>
              </w:rPr>
            </w:pPr>
            <w:r>
              <w:rPr>
                <w:rFonts w:ascii="Calibri" w:hAnsi="Calibri" w:cs="Calibri"/>
                <w:color w:val="0072C7"/>
                <w:lang w:val="es-MX"/>
              </w:rPr>
              <w:t>Su trabajo se mide en función de</w:t>
            </w:r>
          </w:p>
          <w:p w14:paraId="1D036866" w14:textId="0B105874" w:rsidR="00E53BB9" w:rsidRDefault="00E53BB9" w:rsidP="00E53BB9">
            <w:pPr>
              <w:pStyle w:val="Experience"/>
              <w:spacing w:after="0"/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>Crecimiento de infraestructura y calificación de clientes legales.</w:t>
            </w:r>
          </w:p>
          <w:p w14:paraId="481A5E6C" w14:textId="3B445409" w:rsidR="00E53BB9" w:rsidRPr="00B17A5F" w:rsidRDefault="00E53BB9" w:rsidP="00E53BB9">
            <w:pPr>
              <w:pStyle w:val="Heading2"/>
              <w:spacing w:after="0"/>
              <w:rPr>
                <w:rFonts w:ascii="Calibri" w:hAnsi="Calibri" w:cs="Calibri"/>
                <w:color w:val="0072C7"/>
                <w:lang w:val="es-MX"/>
              </w:rPr>
            </w:pPr>
            <w:r>
              <w:rPr>
                <w:rFonts w:ascii="Calibri" w:hAnsi="Calibri" w:cs="Calibri"/>
                <w:color w:val="0072C7"/>
                <w:lang w:val="es-MX"/>
              </w:rPr>
              <w:t>Su superior es</w:t>
            </w:r>
          </w:p>
          <w:p w14:paraId="7F1447FB" w14:textId="4CC68E01" w:rsidR="00E53BB9" w:rsidRDefault="00E53BB9" w:rsidP="00E53BB9">
            <w:pPr>
              <w:pStyle w:val="Experience"/>
              <w:spacing w:after="0"/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>Héctor Carrillo Jiménez, empresario, Abogado e Ingeniero en Computación</w:t>
            </w:r>
            <w:r>
              <w:rPr>
                <w:rFonts w:ascii="Calibri" w:hAnsi="Calibri" w:cs="Calibri"/>
                <w:lang w:val="es-MX"/>
              </w:rPr>
              <w:t>.</w:t>
            </w:r>
          </w:p>
          <w:p w14:paraId="4A7D9075" w14:textId="07B0BCEA" w:rsidR="00E53BB9" w:rsidRPr="00B17A5F" w:rsidRDefault="00E53BB9" w:rsidP="00E53BB9">
            <w:pPr>
              <w:pStyle w:val="Heading2"/>
              <w:spacing w:after="0"/>
              <w:rPr>
                <w:rFonts w:ascii="Calibri" w:hAnsi="Calibri" w:cs="Calibri"/>
                <w:color w:val="0072C7"/>
                <w:lang w:val="es-MX"/>
              </w:rPr>
            </w:pPr>
            <w:r>
              <w:rPr>
                <w:rFonts w:ascii="Calibri" w:hAnsi="Calibri" w:cs="Calibri"/>
                <w:color w:val="0072C7"/>
                <w:lang w:val="es-MX"/>
              </w:rPr>
              <w:t>Metas u objetivos</w:t>
            </w:r>
          </w:p>
          <w:p w14:paraId="5658154E" w14:textId="5EFF0F05" w:rsidR="00E53BB9" w:rsidRDefault="00E53BB9" w:rsidP="00E53BB9">
            <w:pPr>
              <w:pStyle w:val="Experience"/>
              <w:spacing w:after="0"/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>Tener su propio despacho legal, junto con una plataforma fiable y conocida.</w:t>
            </w:r>
          </w:p>
          <w:p w14:paraId="0A72AB93" w14:textId="1D2E26C6" w:rsidR="00E53BB9" w:rsidRPr="00B17A5F" w:rsidRDefault="00E53BB9" w:rsidP="00E53BB9">
            <w:pPr>
              <w:pStyle w:val="Heading2"/>
              <w:spacing w:after="0"/>
              <w:rPr>
                <w:rFonts w:ascii="Calibri" w:hAnsi="Calibri" w:cs="Calibri"/>
                <w:color w:val="0072C7"/>
                <w:lang w:val="es-MX"/>
              </w:rPr>
            </w:pPr>
            <w:r>
              <w:rPr>
                <w:rFonts w:ascii="Calibri" w:hAnsi="Calibri" w:cs="Calibri"/>
                <w:color w:val="0072C7"/>
                <w:lang w:val="es-MX"/>
              </w:rPr>
              <w:t>Obtiene información a través de</w:t>
            </w:r>
          </w:p>
          <w:p w14:paraId="79F0156B" w14:textId="1E482442" w:rsidR="00E53BB9" w:rsidRPr="00B17A5F" w:rsidRDefault="00E53BB9" w:rsidP="00E53BB9">
            <w:pPr>
              <w:pStyle w:val="Experience"/>
              <w:spacing w:after="0"/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>Google, consultorías y libros</w:t>
            </w:r>
            <w:r>
              <w:rPr>
                <w:rFonts w:ascii="Calibri" w:hAnsi="Calibri" w:cs="Calibri"/>
                <w:lang w:val="es-MX"/>
              </w:rPr>
              <w:t>.</w:t>
            </w:r>
          </w:p>
          <w:p w14:paraId="32DDA8DC" w14:textId="6A59662F" w:rsidR="00E53BB9" w:rsidRPr="00B17A5F" w:rsidRDefault="00E53BB9" w:rsidP="00E53BB9">
            <w:pPr>
              <w:pStyle w:val="Heading2"/>
              <w:spacing w:after="0"/>
              <w:rPr>
                <w:rFonts w:ascii="Calibri" w:hAnsi="Calibri" w:cs="Calibri"/>
                <w:color w:val="0072C7"/>
                <w:lang w:val="es-MX"/>
              </w:rPr>
            </w:pPr>
            <w:r>
              <w:rPr>
                <w:rFonts w:ascii="Calibri" w:hAnsi="Calibri" w:cs="Calibri"/>
                <w:color w:val="0072C7"/>
                <w:lang w:val="es-MX"/>
              </w:rPr>
              <w:t>Dificultades principales</w:t>
            </w:r>
          </w:p>
          <w:p w14:paraId="2641EF14" w14:textId="6E195EF4" w:rsidR="00E53BB9" w:rsidRDefault="00E53BB9" w:rsidP="00E53BB9">
            <w:pPr>
              <w:pStyle w:val="Experience"/>
              <w:spacing w:after="0"/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>No tiene buena facilidad de la palabra.</w:t>
            </w:r>
          </w:p>
          <w:p w14:paraId="10A9640A" w14:textId="57C3A6F8" w:rsidR="003D1B71" w:rsidRPr="00E53BB9" w:rsidRDefault="00E53BB9" w:rsidP="00E53BB9">
            <w:pPr>
              <w:pStyle w:val="Experience"/>
              <w:spacing w:after="0"/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>Le cuesta encontrar concentración.</w:t>
            </w:r>
          </w:p>
        </w:tc>
      </w:tr>
      <w:tr w:rsidR="003D1B71" w:rsidRPr="00E53BB9" w14:paraId="068D6508" w14:textId="77777777" w:rsidTr="00B17A5F">
        <w:trPr>
          <w:trHeight w:val="1164"/>
        </w:trPr>
        <w:tc>
          <w:tcPr>
            <w:tcW w:w="720" w:type="dxa"/>
          </w:tcPr>
          <w:p w14:paraId="4CE3B4B8" w14:textId="77777777" w:rsidR="003D1B71" w:rsidRPr="00E53BB9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  <w:lang w:val="es-MX"/>
              </w:rPr>
            </w:pPr>
          </w:p>
        </w:tc>
        <w:tc>
          <w:tcPr>
            <w:tcW w:w="2942" w:type="dxa"/>
            <w:gridSpan w:val="2"/>
          </w:tcPr>
          <w:p w14:paraId="5698DBC5" w14:textId="77777777" w:rsidR="003D1B71" w:rsidRPr="00E53BB9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  <w:lang w:val="es-MX"/>
              </w:rPr>
            </w:pPr>
          </w:p>
        </w:tc>
        <w:tc>
          <w:tcPr>
            <w:tcW w:w="432" w:type="dxa"/>
            <w:vMerge/>
          </w:tcPr>
          <w:p w14:paraId="4134081B" w14:textId="77777777" w:rsidR="003D1B71" w:rsidRPr="00E53BB9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607" w:type="dxa"/>
            <w:vMerge/>
          </w:tcPr>
          <w:p w14:paraId="0427D119" w14:textId="77777777" w:rsidR="003D1B71" w:rsidRPr="00E53BB9" w:rsidRDefault="003D1B71" w:rsidP="00222466">
            <w:pPr>
              <w:rPr>
                <w:lang w:val="es-MX"/>
              </w:rPr>
            </w:pPr>
          </w:p>
        </w:tc>
      </w:tr>
      <w:tr w:rsidR="003D1B71" w14:paraId="27402343" w14:textId="77777777" w:rsidTr="00B17A5F">
        <w:trPr>
          <w:trHeight w:val="543"/>
        </w:trPr>
        <w:tc>
          <w:tcPr>
            <w:tcW w:w="720" w:type="dxa"/>
          </w:tcPr>
          <w:p w14:paraId="7969992D" w14:textId="77777777" w:rsidR="003D1B71" w:rsidRPr="00E53BB9" w:rsidRDefault="003D1B71" w:rsidP="006D79A8">
            <w:pPr>
              <w:pStyle w:val="Information"/>
              <w:jc w:val="center"/>
              <w:rPr>
                <w:noProof/>
                <w:lang w:val="es-MX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326592B" w14:textId="1B83CDF9" w:rsidR="003D1B71" w:rsidRPr="00E53BB9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  <w:lang w:val="es-MX"/>
              </w:rPr>
            </w:pPr>
          </w:p>
        </w:tc>
        <w:tc>
          <w:tcPr>
            <w:tcW w:w="2312" w:type="dxa"/>
            <w:vAlign w:val="center"/>
          </w:tcPr>
          <w:p w14:paraId="6075051F" w14:textId="7ED35E07" w:rsidR="003D1B71" w:rsidRPr="00380FD1" w:rsidRDefault="00B17A5F" w:rsidP="00380FD1">
            <w:pPr>
              <w:pStyle w:val="Information"/>
            </w:pPr>
            <w:r>
              <w:t>Puesto:</w:t>
            </w:r>
            <w:r>
              <w:br/>
              <w:t xml:space="preserve">Software </w:t>
            </w:r>
            <w:r w:rsidR="00E53BB9">
              <w:t>Architect</w:t>
            </w:r>
          </w:p>
        </w:tc>
        <w:tc>
          <w:tcPr>
            <w:tcW w:w="432" w:type="dxa"/>
            <w:vMerge/>
          </w:tcPr>
          <w:p w14:paraId="0452585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613F8E4" w14:textId="77777777" w:rsidR="003D1B71" w:rsidRDefault="003D1B71" w:rsidP="005801E5">
            <w:pPr>
              <w:pStyle w:val="Heading1"/>
            </w:pPr>
          </w:p>
        </w:tc>
      </w:tr>
      <w:tr w:rsidR="003D1B71" w14:paraId="13251328" w14:textId="77777777" w:rsidTr="00B17A5F">
        <w:trPr>
          <w:trHeight w:val="183"/>
        </w:trPr>
        <w:tc>
          <w:tcPr>
            <w:tcW w:w="720" w:type="dxa"/>
          </w:tcPr>
          <w:p w14:paraId="62959269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F1EB484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32" w:type="dxa"/>
            <w:vMerge/>
          </w:tcPr>
          <w:p w14:paraId="77FFF4C8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15E8BC7" w14:textId="77777777" w:rsidR="003D1B71" w:rsidRDefault="003D1B71" w:rsidP="005801E5">
            <w:pPr>
              <w:pStyle w:val="Heading1"/>
            </w:pPr>
          </w:p>
        </w:tc>
      </w:tr>
      <w:tr w:rsidR="003D1B71" w14:paraId="6439AD23" w14:textId="77777777" w:rsidTr="00B17A5F">
        <w:trPr>
          <w:trHeight w:val="624"/>
        </w:trPr>
        <w:tc>
          <w:tcPr>
            <w:tcW w:w="720" w:type="dxa"/>
          </w:tcPr>
          <w:p w14:paraId="105CB269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F35278E" w14:textId="7BC703CC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53B6261" w14:textId="0D7F5BBF" w:rsidR="003D1B71" w:rsidRPr="00380FD1" w:rsidRDefault="00B17A5F" w:rsidP="00380FD1">
            <w:pPr>
              <w:pStyle w:val="Information"/>
            </w:pPr>
            <w:r>
              <w:t>Edad:</w:t>
            </w:r>
            <w:r>
              <w:br/>
              <w:t>30</w:t>
            </w:r>
          </w:p>
        </w:tc>
        <w:tc>
          <w:tcPr>
            <w:tcW w:w="432" w:type="dxa"/>
            <w:vMerge/>
          </w:tcPr>
          <w:p w14:paraId="1239FD6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5BA396B" w14:textId="77777777" w:rsidR="003D1B71" w:rsidRDefault="003D1B71" w:rsidP="005801E5">
            <w:pPr>
              <w:pStyle w:val="Heading1"/>
            </w:pPr>
          </w:p>
        </w:tc>
      </w:tr>
      <w:tr w:rsidR="003D1B71" w14:paraId="280F8F7B" w14:textId="77777777" w:rsidTr="00B17A5F">
        <w:trPr>
          <w:trHeight w:val="183"/>
        </w:trPr>
        <w:tc>
          <w:tcPr>
            <w:tcW w:w="720" w:type="dxa"/>
          </w:tcPr>
          <w:p w14:paraId="13B40DCE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D825580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32" w:type="dxa"/>
            <w:vMerge/>
          </w:tcPr>
          <w:p w14:paraId="0C16FC2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8D3FFF7" w14:textId="77777777" w:rsidR="003D1B71" w:rsidRDefault="003D1B71" w:rsidP="005801E5">
            <w:pPr>
              <w:pStyle w:val="Heading1"/>
            </w:pPr>
          </w:p>
        </w:tc>
      </w:tr>
      <w:tr w:rsidR="003D1B71" w:rsidRPr="00B17A5F" w14:paraId="7EC8953D" w14:textId="77777777" w:rsidTr="00B17A5F">
        <w:trPr>
          <w:trHeight w:val="633"/>
        </w:trPr>
        <w:tc>
          <w:tcPr>
            <w:tcW w:w="720" w:type="dxa"/>
          </w:tcPr>
          <w:p w14:paraId="780038F9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B9699C0" w14:textId="76A2C4D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607DDED7" w14:textId="330B92E9" w:rsidR="003D1B71" w:rsidRDefault="00B17A5F" w:rsidP="00380FD1">
            <w:pPr>
              <w:pStyle w:val="Information"/>
              <w:rPr>
                <w:lang w:val="es-MX"/>
              </w:rPr>
            </w:pPr>
            <w:r w:rsidRPr="00B17A5F">
              <w:rPr>
                <w:lang w:val="es-MX"/>
              </w:rPr>
              <w:t>Nivel de educación</w:t>
            </w:r>
            <w:r w:rsidRPr="00B17A5F">
              <w:rPr>
                <w:lang w:val="es-MX"/>
              </w:rPr>
              <w:br/>
              <w:t>más a</w:t>
            </w:r>
            <w:r>
              <w:rPr>
                <w:lang w:val="es-MX"/>
              </w:rPr>
              <w:t>lto:</w:t>
            </w:r>
          </w:p>
          <w:p w14:paraId="1B9526CE" w14:textId="203F2F70" w:rsidR="00B17A5F" w:rsidRPr="00B17A5F" w:rsidRDefault="00B17A5F" w:rsidP="00380FD1">
            <w:pPr>
              <w:pStyle w:val="Information"/>
              <w:rPr>
                <w:lang w:val="es-MX"/>
              </w:rPr>
            </w:pPr>
            <w:r>
              <w:rPr>
                <w:lang w:val="es-MX"/>
              </w:rPr>
              <w:t>Universidad</w:t>
            </w:r>
          </w:p>
        </w:tc>
        <w:tc>
          <w:tcPr>
            <w:tcW w:w="432" w:type="dxa"/>
            <w:vMerge/>
          </w:tcPr>
          <w:p w14:paraId="43FE6E53" w14:textId="77777777" w:rsidR="003D1B71" w:rsidRPr="00B17A5F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607" w:type="dxa"/>
            <w:vMerge/>
          </w:tcPr>
          <w:p w14:paraId="12DB368E" w14:textId="77777777" w:rsidR="003D1B71" w:rsidRPr="00B17A5F" w:rsidRDefault="003D1B71" w:rsidP="005801E5">
            <w:pPr>
              <w:pStyle w:val="Heading1"/>
              <w:rPr>
                <w:lang w:val="es-MX"/>
              </w:rPr>
            </w:pPr>
          </w:p>
        </w:tc>
      </w:tr>
      <w:tr w:rsidR="003D1B71" w:rsidRPr="00B17A5F" w14:paraId="2B8CCEAF" w14:textId="77777777" w:rsidTr="00B17A5F">
        <w:trPr>
          <w:trHeight w:val="174"/>
        </w:trPr>
        <w:tc>
          <w:tcPr>
            <w:tcW w:w="720" w:type="dxa"/>
          </w:tcPr>
          <w:p w14:paraId="70123314" w14:textId="77777777" w:rsidR="003D1B71" w:rsidRPr="00B17A5F" w:rsidRDefault="003D1B71" w:rsidP="00B6466C">
            <w:pPr>
              <w:pStyle w:val="NoSpacing"/>
              <w:rPr>
                <w:rFonts w:ascii="Calibri" w:hAnsi="Calibri" w:cs="Calibri"/>
                <w:color w:val="666666"/>
                <w:lang w:val="es-MX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53E7217" w14:textId="77777777" w:rsidR="003D1B71" w:rsidRPr="00B17A5F" w:rsidRDefault="003D1B71" w:rsidP="00B6466C">
            <w:pPr>
              <w:pStyle w:val="NoSpacing"/>
              <w:rPr>
                <w:rFonts w:ascii="Calibri" w:hAnsi="Calibri" w:cs="Calibri"/>
                <w:color w:val="666666"/>
                <w:lang w:val="es-MX"/>
              </w:rPr>
            </w:pPr>
          </w:p>
        </w:tc>
        <w:tc>
          <w:tcPr>
            <w:tcW w:w="432" w:type="dxa"/>
            <w:vMerge/>
          </w:tcPr>
          <w:p w14:paraId="47AB9E84" w14:textId="77777777" w:rsidR="003D1B71" w:rsidRPr="00B17A5F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607" w:type="dxa"/>
            <w:vMerge/>
          </w:tcPr>
          <w:p w14:paraId="1DED16B5" w14:textId="77777777" w:rsidR="003D1B71" w:rsidRPr="00B17A5F" w:rsidRDefault="003D1B71" w:rsidP="005801E5">
            <w:pPr>
              <w:pStyle w:val="Heading1"/>
              <w:rPr>
                <w:lang w:val="es-MX"/>
              </w:rPr>
            </w:pPr>
          </w:p>
        </w:tc>
      </w:tr>
      <w:tr w:rsidR="003D1B71" w14:paraId="357BC1A1" w14:textId="77777777" w:rsidTr="00B17A5F">
        <w:trPr>
          <w:trHeight w:val="633"/>
        </w:trPr>
        <w:tc>
          <w:tcPr>
            <w:tcW w:w="720" w:type="dxa"/>
          </w:tcPr>
          <w:p w14:paraId="53E1DA80" w14:textId="77777777" w:rsidR="003D1B71" w:rsidRPr="00B17A5F" w:rsidRDefault="003D1B71" w:rsidP="006D79A8">
            <w:pPr>
              <w:pStyle w:val="Information"/>
              <w:jc w:val="center"/>
              <w:rPr>
                <w:noProof/>
                <w:lang w:val="es-MX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A8852EB" w14:textId="29082670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2E103B35" w14:textId="77777777" w:rsidR="003D1B71" w:rsidRDefault="00B17A5F" w:rsidP="00380FD1">
            <w:pPr>
              <w:pStyle w:val="Information"/>
            </w:pPr>
            <w:r>
              <w:t>Redes Sociales:</w:t>
            </w:r>
            <w:r>
              <w:br/>
              <w:t>Facebook</w:t>
            </w:r>
            <w:r>
              <w:br/>
              <w:t>Twitter</w:t>
            </w:r>
          </w:p>
          <w:p w14:paraId="2FD1CC8C" w14:textId="77777777" w:rsidR="00B17A5F" w:rsidRDefault="00B17A5F" w:rsidP="00380FD1">
            <w:pPr>
              <w:pStyle w:val="Information"/>
            </w:pPr>
            <w:r>
              <w:t>Instagram</w:t>
            </w:r>
          </w:p>
          <w:p w14:paraId="0E41A23A" w14:textId="77777777" w:rsidR="00B17A5F" w:rsidRDefault="00B17A5F" w:rsidP="00380FD1">
            <w:pPr>
              <w:pStyle w:val="Information"/>
            </w:pPr>
            <w:r>
              <w:t>Titktok</w:t>
            </w:r>
          </w:p>
          <w:p w14:paraId="241AA470" w14:textId="77777777" w:rsidR="00B17A5F" w:rsidRDefault="00B17A5F" w:rsidP="00380FD1">
            <w:pPr>
              <w:pStyle w:val="Information"/>
            </w:pPr>
          </w:p>
          <w:p w14:paraId="47B4D3CA" w14:textId="77777777" w:rsidR="00B17A5F" w:rsidRDefault="00B17A5F" w:rsidP="00380FD1">
            <w:pPr>
              <w:pStyle w:val="Information"/>
            </w:pPr>
            <w:r>
              <w:t>Industria:</w:t>
            </w:r>
          </w:p>
          <w:p w14:paraId="78316FD7" w14:textId="77777777" w:rsidR="00B17A5F" w:rsidRDefault="00B17A5F" w:rsidP="00380FD1">
            <w:pPr>
              <w:pStyle w:val="Information"/>
            </w:pPr>
            <w:r>
              <w:t>Empresarial y</w:t>
            </w:r>
            <w:r>
              <w:br/>
              <w:t>Legal</w:t>
            </w:r>
          </w:p>
          <w:p w14:paraId="5FD86499" w14:textId="77777777" w:rsidR="00B17A5F" w:rsidRDefault="00B17A5F" w:rsidP="00380FD1">
            <w:pPr>
              <w:pStyle w:val="Information"/>
            </w:pPr>
          </w:p>
          <w:p w14:paraId="6781D9E2" w14:textId="77777777" w:rsidR="00B17A5F" w:rsidRDefault="00B17A5F" w:rsidP="00380FD1">
            <w:pPr>
              <w:pStyle w:val="Information"/>
            </w:pPr>
            <w:r>
              <w:t>Tamaño de la</w:t>
            </w:r>
            <w:r>
              <w:br/>
              <w:t>organizacion:</w:t>
            </w:r>
          </w:p>
          <w:p w14:paraId="7AE1C2DB" w14:textId="6944E22F" w:rsidR="00B17A5F" w:rsidRPr="00380FD1" w:rsidRDefault="00B17A5F" w:rsidP="00380FD1">
            <w:pPr>
              <w:pStyle w:val="Information"/>
            </w:pPr>
            <w:r>
              <w:t>Mediana y trabajadora</w:t>
            </w:r>
            <w:r>
              <w:br/>
              <w:t>independiente</w:t>
            </w:r>
          </w:p>
        </w:tc>
        <w:tc>
          <w:tcPr>
            <w:tcW w:w="432" w:type="dxa"/>
            <w:vMerge/>
          </w:tcPr>
          <w:p w14:paraId="41FD4252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BE619E2" w14:textId="77777777" w:rsidR="003D1B71" w:rsidRDefault="003D1B71" w:rsidP="005801E5">
            <w:pPr>
              <w:pStyle w:val="Heading1"/>
            </w:pPr>
          </w:p>
        </w:tc>
      </w:tr>
    </w:tbl>
    <w:p w14:paraId="67658475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2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1153F" w14:textId="77777777" w:rsidR="00B17A5F" w:rsidRDefault="00B17A5F" w:rsidP="00590471">
      <w:r>
        <w:separator/>
      </w:r>
    </w:p>
  </w:endnote>
  <w:endnote w:type="continuationSeparator" w:id="0">
    <w:p w14:paraId="3C021A97" w14:textId="77777777" w:rsidR="00B17A5F" w:rsidRDefault="00B17A5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77F2A" w14:textId="77777777" w:rsidR="00B17A5F" w:rsidRDefault="00B17A5F" w:rsidP="00590471">
      <w:r>
        <w:separator/>
      </w:r>
    </w:p>
  </w:footnote>
  <w:footnote w:type="continuationSeparator" w:id="0">
    <w:p w14:paraId="161D5F9F" w14:textId="77777777" w:rsidR="00B17A5F" w:rsidRDefault="00B17A5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82466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1BB4823" wp14:editId="28CB2668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C5D42A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A5F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17A5F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53BB9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009CA1F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usda\AppData\Roaming\Microsoft\Templates\Blue%20spher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1</Pages>
  <Words>142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2022-02-22T03:08:00Z</dcterms:created>
  <dcterms:modified xsi:type="dcterms:W3CDTF">2022-02-22T03:28:00Z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